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554A" w:rsidRPr="008B7E3C" w:rsidRDefault="00031287" w:rsidP="00031287">
      <w:pPr>
        <w:pStyle w:val="Title"/>
        <w:rPr>
          <w:b/>
          <w:color w:val="262626" w:themeColor="text1" w:themeTint="D9"/>
          <w14:glow w14:rad="228600">
            <w14:schemeClr w14:val="accent1">
              <w14:alpha w14:val="60000"/>
              <w14:satMod w14:val="175000"/>
            </w14:schemeClr>
          </w14:glow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  <w:r w:rsidRPr="008B7E3C">
        <w:rPr>
          <w:b/>
          <w:color w:val="262626" w:themeColor="text1" w:themeTint="D9"/>
          <w14:glow w14:rad="228600">
            <w14:schemeClr w14:val="accent1">
              <w14:alpha w14:val="60000"/>
              <w14:satMod w14:val="175000"/>
            </w14:schemeClr>
          </w14:glow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WEB TECHNOLOGY</w:t>
      </w:r>
    </w:p>
    <w:p w:rsidR="00031287" w:rsidRPr="008B7E3C" w:rsidRDefault="00031287" w:rsidP="00031287">
      <w:pPr>
        <w:pStyle w:val="Title"/>
        <w:rPr>
          <w:b/>
          <w:color w:val="262626" w:themeColor="text1" w:themeTint="D9"/>
          <w14:glow w14:rad="228600">
            <w14:schemeClr w14:val="accent1">
              <w14:alpha w14:val="60000"/>
              <w14:satMod w14:val="175000"/>
            </w14:schemeClr>
          </w14:glow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8B7E3C">
        <w:rPr>
          <w:b/>
          <w:color w:val="262626" w:themeColor="text1" w:themeTint="D9"/>
          <w14:glow w14:rad="228600">
            <w14:schemeClr w14:val="accent1">
              <w14:alpha w14:val="60000"/>
              <w14:satMod w14:val="175000"/>
            </w14:schemeClr>
          </w14:glow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ASSIGNMENT-I</w:t>
      </w:r>
    </w:p>
    <w:p w:rsidR="00031287" w:rsidRPr="008B7E3C" w:rsidRDefault="00031287" w:rsidP="00031287">
      <w:pPr>
        <w:rPr>
          <w14:reflection w14:blurRad="6350" w14:stA="53000" w14:stPos="0" w14:endA="300" w14:endPos="35500" w14:dist="0" w14:dir="5400000" w14:fadeDir="5400000" w14:sx="100000" w14:sy="-90000" w14:kx="0" w14:ky="0" w14:algn="bl"/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8B7E3C">
        <w:rPr>
          <w14:reflection w14:blurRad="6350" w14:stA="53000" w14:stPos="0" w14:endA="300" w14:endPos="35500" w14:dist="0" w14:dir="5400000" w14:fadeDir="5400000" w14:sx="100000" w14:sy="-90000" w14:kx="0" w14:ky="0" w14:algn="bl"/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TASK-1</w:t>
      </w:r>
    </w:p>
    <w:p w:rsidR="00031287" w:rsidRDefault="009105DF" w:rsidP="00031287">
      <w:r>
        <w:t xml:space="preserve">Steps of creating a GIT repository named as your </w:t>
      </w:r>
      <w:r w:rsidR="00031287">
        <w:t xml:space="preserve">enrollment number. Create 2 folder in your repository named as Assignment_1 and Assignment_2. </w:t>
      </w:r>
    </w:p>
    <w:p w:rsidR="00031287" w:rsidRDefault="00031287" w:rsidP="00031287"/>
    <w:p w:rsidR="00031287" w:rsidRPr="008B7E3C" w:rsidRDefault="00031287" w:rsidP="00031287">
      <w:pPr>
        <w:rPr>
          <w:b/>
          <w:u w:val="single"/>
        </w:rPr>
      </w:pPr>
      <w:r w:rsidRPr="008B7E3C">
        <w:rPr>
          <w:b/>
          <w:u w:val="single"/>
        </w:rPr>
        <w:t>STEP-1:</w:t>
      </w:r>
    </w:p>
    <w:p w:rsidR="00031287" w:rsidRDefault="00031287" w:rsidP="00031287">
      <w:r>
        <w:t xml:space="preserve">Go </w:t>
      </w:r>
      <w:proofErr w:type="gramStart"/>
      <w:r w:rsidR="00B503CE">
        <w:t>to</w:t>
      </w:r>
      <w:r w:rsidR="00225389">
        <w:t xml:space="preserve"> :-</w:t>
      </w:r>
      <w:proofErr w:type="gramEnd"/>
      <w:r w:rsidR="00B503CE">
        <w:t xml:space="preserve"> </w:t>
      </w:r>
      <w:hyperlink r:id="rId8" w:history="1">
        <w:r w:rsidR="00B503CE" w:rsidRPr="00CE676C">
          <w:rPr>
            <w:rStyle w:val="Hyperlink"/>
          </w:rPr>
          <w:t>https://github.com</w:t>
        </w:r>
      </w:hyperlink>
      <w:r w:rsidR="00B503CE">
        <w:t>.</w:t>
      </w:r>
    </w:p>
    <w:p w:rsidR="00B503CE" w:rsidRDefault="00B503CE" w:rsidP="00031287"/>
    <w:p w:rsidR="00B503CE" w:rsidRPr="008B7E3C" w:rsidRDefault="00B503CE" w:rsidP="00031287">
      <w:pPr>
        <w:rPr>
          <w:b/>
          <w:u w:val="single"/>
        </w:rPr>
      </w:pPr>
      <w:r w:rsidRPr="008B7E3C">
        <w:rPr>
          <w:b/>
          <w:u w:val="single"/>
        </w:rPr>
        <w:t>STEP-2:</w:t>
      </w:r>
    </w:p>
    <w:p w:rsidR="00225389" w:rsidRDefault="00B503CE" w:rsidP="00031287">
      <w:r>
        <w:t>Sign up</w:t>
      </w:r>
      <w:r w:rsidR="00225389">
        <w:t xml:space="preserve"> (create a new account)</w:t>
      </w:r>
    </w:p>
    <w:p w:rsidR="00B503CE" w:rsidRDefault="00225389" w:rsidP="00031287">
      <w:r>
        <w:t xml:space="preserve"> L</w:t>
      </w:r>
      <w:r w:rsidR="00B503CE">
        <w:t>og in (if your account already exist) with your email address.</w:t>
      </w:r>
    </w:p>
    <w:p w:rsidR="00B503CE" w:rsidRDefault="009105DF" w:rsidP="00031287"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5C5C2DD" wp14:editId="32705A2E">
                <wp:simplePos x="0" y="0"/>
                <wp:positionH relativeFrom="column">
                  <wp:posOffset>1874520</wp:posOffset>
                </wp:positionH>
                <wp:positionV relativeFrom="paragraph">
                  <wp:posOffset>1250950</wp:posOffset>
                </wp:positionV>
                <wp:extent cx="320040" cy="76200"/>
                <wp:effectExtent l="0" t="19050" r="41910" b="38100"/>
                <wp:wrapNone/>
                <wp:docPr id="4" name="Right Arrow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" cy="762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D593DB3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4" o:spid="_x0000_s1026" type="#_x0000_t13" style="position:absolute;margin-left:147.6pt;margin-top:98.5pt;width:25.2pt;height:6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" adj="19029" fillcolor="red" strokecolor="red" strokeweight="2pt"/>
            </w:pict>
          </mc:Fallback>
        </mc:AlternateContent>
      </w:r>
      <w:r w:rsidR="00B503CE">
        <w:rPr>
          <w:noProof/>
          <w:lang w:val="en-IN" w:eastAsia="en-IN"/>
        </w:rPr>
        <w:drawing>
          <wp:inline distT="0" distB="0" distL="0" distR="0">
            <wp:extent cx="5486400" cy="25450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4-02-28 171028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450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B503CE" w:rsidRPr="008B7E3C" w:rsidRDefault="00B503CE" w:rsidP="00031287">
      <w:pPr>
        <w:rPr>
          <w:b/>
          <w:u w:val="single"/>
        </w:rPr>
      </w:pPr>
      <w:r w:rsidRPr="008B7E3C">
        <w:rPr>
          <w:b/>
          <w:u w:val="single"/>
        </w:rPr>
        <w:t>STEP-3:</w:t>
      </w:r>
    </w:p>
    <w:p w:rsidR="00225389" w:rsidRDefault="00225389" w:rsidP="00031287">
      <w:r>
        <w:t>A Homepage will appear as shown below</w:t>
      </w:r>
      <w:r w:rsidR="00653271">
        <w:t xml:space="preserve"> &amp; </w:t>
      </w:r>
      <w:r>
        <w:t xml:space="preserve">Click </w:t>
      </w:r>
      <w:r w:rsidR="00653271">
        <w:t>the top right corner:-</w:t>
      </w:r>
    </w:p>
    <w:p w:rsidR="00B503CE" w:rsidRPr="008B5277" w:rsidRDefault="00C06315" w:rsidP="00031287"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29FAD1F" wp14:editId="62C1436B">
                <wp:simplePos x="0" y="0"/>
                <wp:positionH relativeFrom="column">
                  <wp:posOffset>5257800</wp:posOffset>
                </wp:positionH>
                <wp:positionV relativeFrom="paragraph">
                  <wp:posOffset>365760</wp:posOffset>
                </wp:positionV>
                <wp:extent cx="99060" cy="601980"/>
                <wp:effectExtent l="19050" t="19050" r="34290" b="26670"/>
                <wp:wrapNone/>
                <wp:docPr id="8" name="Up Arrow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" cy="601980"/>
                        </a:xfrm>
                        <a:prstGeom prst="up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9D44BC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Up Arrow 8" o:spid="_x0000_s1026" type="#_x0000_t68" style="position:absolute;margin-left:414pt;margin-top:28.8pt;width:7.8pt;height:47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" adj="1777" fillcolor="red" strokecolor="red" strokeweight="2pt"/>
            </w:pict>
          </mc:Fallback>
        </mc:AlternateContent>
      </w:r>
      <w:r w:rsidR="00B503CE">
        <w:rPr>
          <w:noProof/>
          <w:lang w:val="en-IN" w:eastAsia="en-IN"/>
        </w:rPr>
        <w:drawing>
          <wp:inline distT="0" distB="0" distL="0" distR="0" wp14:anchorId="34797AE6" wp14:editId="336C9828">
            <wp:extent cx="5486400" cy="25450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4-02-28 17545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6C7F">
        <w:t>s</w:t>
      </w:r>
    </w:p>
    <w:bookmarkEnd w:id="0"/>
    <w:bookmarkEnd w:id="1"/>
    <w:bookmarkEnd w:id="2"/>
    <w:bookmarkEnd w:id="3"/>
    <w:bookmarkEnd w:id="4"/>
    <w:p w:rsidR="005C7FB3" w:rsidRPr="008B7E3C" w:rsidRDefault="005C7FB3" w:rsidP="005C7FB3">
      <w:pPr>
        <w:rPr>
          <w:b/>
          <w:u w:val="single"/>
        </w:rPr>
      </w:pPr>
      <w:r w:rsidRPr="008B7E3C">
        <w:rPr>
          <w:b/>
          <w:u w:val="single"/>
        </w:rPr>
        <w:t>Step-4:</w:t>
      </w:r>
    </w:p>
    <w:p w:rsidR="005C7FB3" w:rsidRDefault="00225389" w:rsidP="005C7FB3">
      <w:r>
        <w:t xml:space="preserve">Go to </w:t>
      </w:r>
      <w:r w:rsidR="00653271">
        <w:t>“</w:t>
      </w:r>
      <w:r w:rsidR="00653271">
        <w:rPr>
          <w:b/>
        </w:rPr>
        <w:t>Y</w:t>
      </w:r>
      <w:r w:rsidRPr="00653271">
        <w:rPr>
          <w:b/>
        </w:rPr>
        <w:t>our profile</w:t>
      </w:r>
      <w:r w:rsidR="00653271">
        <w:rPr>
          <w:b/>
        </w:rPr>
        <w:t>”</w:t>
      </w:r>
      <w:r w:rsidR="005C7FB3">
        <w:t>.</w:t>
      </w:r>
    </w:p>
    <w:p w:rsidR="00C06315" w:rsidRDefault="005C7FB3" w:rsidP="005C7FB3"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3794760</wp:posOffset>
                </wp:positionH>
                <wp:positionV relativeFrom="paragraph">
                  <wp:posOffset>552450</wp:posOffset>
                </wp:positionV>
                <wp:extent cx="624840" cy="83820"/>
                <wp:effectExtent l="0" t="19050" r="41910" b="30480"/>
                <wp:wrapNone/>
                <wp:docPr id="7" name="Right Arr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840" cy="8382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D58F933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7" o:spid="_x0000_s1026" type="#_x0000_t13" style="position:absolute;margin-left:298.8pt;margin-top:43.5pt;width:49.2pt;height:6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" adj="20151" fillcolor="red" strokecolor="red" strokeweight="2pt"/>
            </w:pict>
          </mc:Fallback>
        </mc:AlternateContent>
      </w:r>
      <w:r>
        <w:rPr>
          <w:noProof/>
          <w:lang w:val="en-IN" w:eastAsia="en-IN"/>
        </w:rPr>
        <w:drawing>
          <wp:inline distT="0" distB="0" distL="0" distR="0">
            <wp:extent cx="5486400" cy="25831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4-02-28 175558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315" w:rsidRPr="008B7E3C" w:rsidRDefault="00C06315" w:rsidP="005C7FB3">
      <w:pPr>
        <w:rPr>
          <w:b/>
          <w:u w:val="single"/>
        </w:rPr>
      </w:pPr>
      <w:r w:rsidRPr="008B7E3C">
        <w:rPr>
          <w:b/>
          <w:u w:val="single"/>
        </w:rPr>
        <w:t>Step-5:</w:t>
      </w:r>
    </w:p>
    <w:p w:rsidR="00C06315" w:rsidRDefault="00653271" w:rsidP="005C7FB3">
      <w:proofErr w:type="gramStart"/>
      <w:r>
        <w:t>select</w:t>
      </w:r>
      <w:proofErr w:type="gramEnd"/>
      <w:r w:rsidR="00C06315">
        <w:t xml:space="preserve"> “New” to make your repository.</w:t>
      </w:r>
    </w:p>
    <w:p w:rsidR="003E6894" w:rsidRDefault="00C06315" w:rsidP="003E6894"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22D31A6" wp14:editId="2AD698D4">
                <wp:simplePos x="0" y="0"/>
                <wp:positionH relativeFrom="column">
                  <wp:posOffset>3467100</wp:posOffset>
                </wp:positionH>
                <wp:positionV relativeFrom="paragraph">
                  <wp:posOffset>746760</wp:posOffset>
                </wp:positionV>
                <wp:extent cx="1036320" cy="121920"/>
                <wp:effectExtent l="0" t="19050" r="30480" b="30480"/>
                <wp:wrapNone/>
                <wp:docPr id="10" name="Right Arrow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6320" cy="12192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08BF9B" id="Right Arrow 10" o:spid="_x0000_s1026" type="#_x0000_t13" style="position:absolute;margin-left:273pt;margin-top:58.8pt;width:81.6pt;height:9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" adj="20329" fillcolor="red" strokecolor="red" strokeweight="2pt"/>
            </w:pict>
          </mc:Fallback>
        </mc:AlternateContent>
      </w:r>
      <w:r>
        <w:rPr>
          <w:noProof/>
          <w:lang w:val="en-IN" w:eastAsia="en-IN"/>
        </w:rPr>
        <w:drawing>
          <wp:inline distT="0" distB="0" distL="0" distR="0" wp14:anchorId="05B1C999" wp14:editId="108F9820">
            <wp:extent cx="5486400" cy="24917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4-02-28 180030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894" w:rsidRPr="008B7E3C" w:rsidRDefault="008B7E3C" w:rsidP="003E6894">
      <w:pPr>
        <w:rPr>
          <w:b/>
          <w:u w:val="single"/>
        </w:rPr>
      </w:pPr>
      <w:r w:rsidRPr="008B7E3C">
        <w:rPr>
          <w:b/>
          <w:u w:val="single"/>
        </w:rPr>
        <w:t>Step-6:</w:t>
      </w:r>
    </w:p>
    <w:p w:rsidR="003E6894" w:rsidRDefault="003E6894" w:rsidP="003E6894">
      <w:r>
        <w:t>Enter your repository name</w:t>
      </w:r>
      <w:r w:rsidR="00653271">
        <w:t xml:space="preserve"> </w:t>
      </w:r>
      <w:r>
        <w:t>(here I entered my enrollment</w:t>
      </w:r>
      <w:r w:rsidR="00653271">
        <w:t xml:space="preserve"> no.</w:t>
      </w:r>
      <w:r>
        <w:t>-</w:t>
      </w:r>
      <w:proofErr w:type="gramStart"/>
      <w:r>
        <w:t>2201031830006 )</w:t>
      </w:r>
      <w:proofErr w:type="gramEnd"/>
      <w:r>
        <w:t>. Write a description about your repository</w:t>
      </w:r>
      <w:r w:rsidR="00653271">
        <w:t xml:space="preserve"> </w:t>
      </w:r>
      <w:r>
        <w:t>(which is an optional step)</w:t>
      </w:r>
      <w:r w:rsidR="00653271">
        <w:t>. Select “Public”</w:t>
      </w:r>
    </w:p>
    <w:p w:rsidR="003E6894" w:rsidRDefault="00653271" w:rsidP="003E6894"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4FE1346" wp14:editId="023642B2">
                <wp:simplePos x="0" y="0"/>
                <wp:positionH relativeFrom="column">
                  <wp:posOffset>320040</wp:posOffset>
                </wp:positionH>
                <wp:positionV relativeFrom="paragraph">
                  <wp:posOffset>1728470</wp:posOffset>
                </wp:positionV>
                <wp:extent cx="1036320" cy="121920"/>
                <wp:effectExtent l="0" t="19050" r="30480" b="30480"/>
                <wp:wrapNone/>
                <wp:docPr id="17" name="Right Arrow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6320" cy="12192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B3A671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17" o:spid="_x0000_s1026" type="#_x0000_t13" style="position:absolute;margin-left:25.2pt;margin-top:136.1pt;width:81.6pt;height:9.6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" adj="20329" fillcolor="red" strokecolor="red" strokeweight="2pt"/>
            </w:pict>
          </mc:Fallback>
        </mc:AlternateContent>
      </w:r>
      <w:r w:rsidR="00FB2D6F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5611FB5" wp14:editId="6A0A4429">
                <wp:simplePos x="0" y="0"/>
                <wp:positionH relativeFrom="margin">
                  <wp:posOffset>2335530</wp:posOffset>
                </wp:positionH>
                <wp:positionV relativeFrom="paragraph">
                  <wp:posOffset>1240790</wp:posOffset>
                </wp:positionV>
                <wp:extent cx="83820" cy="601980"/>
                <wp:effectExtent l="19050" t="19050" r="30480" b="26670"/>
                <wp:wrapNone/>
                <wp:docPr id="15" name="Up Arrow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" cy="601980"/>
                        </a:xfrm>
                        <a:prstGeom prst="upArrow">
                          <a:avLst/>
                        </a:prstGeom>
                        <a:solidFill>
                          <a:srgbClr val="FF0000"/>
                        </a:solidFill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013787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Up Arrow 15" o:spid="_x0000_s1026" type="#_x0000_t68" style="position:absolute;margin-left:183.9pt;margin-top:97.7pt;width:6.6pt;height:47.4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" adj="1504" fillcolor="red" strokecolor="red" strokeweight="2pt">
                <w10:wrap anchorx="margin"/>
              </v:shape>
            </w:pict>
          </mc:Fallback>
        </mc:AlternateContent>
      </w:r>
      <w:r w:rsidR="003E6894">
        <w:rPr>
          <w:noProof/>
          <w:lang w:val="en-IN" w:eastAsia="en-IN"/>
        </w:rPr>
        <w:drawing>
          <wp:inline distT="0" distB="0" distL="0" distR="0" wp14:anchorId="55B8A4C0" wp14:editId="2795505D">
            <wp:extent cx="5486400" cy="27692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4-02-28 18004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894" w:rsidRPr="008B7E3C" w:rsidRDefault="008B7E3C" w:rsidP="003E6894">
      <w:pPr>
        <w:rPr>
          <w:b/>
          <w:u w:val="single"/>
        </w:rPr>
      </w:pPr>
      <w:r w:rsidRPr="008B7E3C">
        <w:rPr>
          <w:b/>
          <w:u w:val="single"/>
        </w:rPr>
        <w:t>Step-7:</w:t>
      </w:r>
    </w:p>
    <w:p w:rsidR="005C7FB3" w:rsidRPr="005C7FB3" w:rsidRDefault="003E6894" w:rsidP="003E6894">
      <w:r>
        <w:t>Sc</w:t>
      </w:r>
      <w:r w:rsidR="00653271">
        <w:t>roll and select the checkbox</w:t>
      </w:r>
      <w:r>
        <w:t xml:space="preserve"> </w:t>
      </w:r>
      <w:r w:rsidR="00653271">
        <w:t>“</w:t>
      </w:r>
      <w:r>
        <w:t>read me file</w:t>
      </w:r>
      <w:r w:rsidR="00653271">
        <w:t>”</w:t>
      </w:r>
      <w:r>
        <w:t xml:space="preserve"> and click “Create repository”</w:t>
      </w:r>
      <w:r w:rsidR="00C6554A">
        <w:br w:type="page"/>
      </w:r>
    </w:p>
    <w:p w:rsidR="002C74C0" w:rsidRDefault="00FB2D6F"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CB05ACD" wp14:editId="14985E77">
                <wp:simplePos x="0" y="0"/>
                <wp:positionH relativeFrom="column">
                  <wp:posOffset>350520</wp:posOffset>
                </wp:positionH>
                <wp:positionV relativeFrom="paragraph">
                  <wp:posOffset>1211580</wp:posOffset>
                </wp:positionV>
                <wp:extent cx="1036320" cy="121920"/>
                <wp:effectExtent l="0" t="19050" r="30480" b="30480"/>
                <wp:wrapNone/>
                <wp:docPr id="18" name="Right Arrow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6320" cy="12192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F5BCC1" id="Right Arrow 18" o:spid="_x0000_s1026" type="#_x0000_t13" style="position:absolute;margin-left:27.6pt;margin-top:95.4pt;width:81.6pt;height:9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" adj="20329" fillcolor="red" strokecolor="red" strokeweight="2pt"/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B505BB7" wp14:editId="34DB656E">
                <wp:simplePos x="0" y="0"/>
                <wp:positionH relativeFrom="column">
                  <wp:posOffset>2362200</wp:posOffset>
                </wp:positionH>
                <wp:positionV relativeFrom="paragraph">
                  <wp:posOffset>2468880</wp:posOffset>
                </wp:positionV>
                <wp:extent cx="1036320" cy="121920"/>
                <wp:effectExtent l="0" t="19050" r="30480" b="30480"/>
                <wp:wrapNone/>
                <wp:docPr id="16" name="Right Arrow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6320" cy="12192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18797D" id="Right Arrow 16" o:spid="_x0000_s1026" type="#_x0000_t13" style="position:absolute;margin-left:186pt;margin-top:194.4pt;width:81.6pt;height:9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" adj="20329" fillcolor="red" strokecolor="red" strokeweight="2pt"/>
            </w:pict>
          </mc:Fallback>
        </mc:AlternateContent>
      </w:r>
      <w:r w:rsidR="003E6894">
        <w:rPr>
          <w:noProof/>
          <w:lang w:val="en-IN" w:eastAsia="en-IN"/>
        </w:rPr>
        <w:drawing>
          <wp:inline distT="0" distB="0" distL="0" distR="0">
            <wp:extent cx="5486400" cy="279781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4-02-28 180136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D6F" w:rsidRPr="008B7E3C" w:rsidRDefault="008B7E3C">
      <w:pPr>
        <w:rPr>
          <w:b/>
          <w:u w:val="single"/>
        </w:rPr>
      </w:pPr>
      <w:r w:rsidRPr="008B7E3C">
        <w:rPr>
          <w:b/>
          <w:u w:val="single"/>
        </w:rPr>
        <w:t>Step-8:</w:t>
      </w:r>
    </w:p>
    <w:p w:rsidR="00FB2D6F" w:rsidRDefault="00FB2D6F">
      <w:r>
        <w:t>Finally you have successfully created your repository</w:t>
      </w:r>
      <w:r w:rsidR="009105DF">
        <w:t xml:space="preserve"> </w:t>
      </w:r>
      <w:r>
        <w:t>(2201031830006).</w:t>
      </w:r>
    </w:p>
    <w:p w:rsidR="00FB2D6F" w:rsidRDefault="00FB2D6F">
      <w:r>
        <w:t>Now let’s create the folder</w:t>
      </w:r>
      <w:r w:rsidR="00653271">
        <w:t>s</w:t>
      </w:r>
      <w:r>
        <w:t xml:space="preserve"> named Assignment_1 and Assignment_2 in our created repository. For creating the folder, click “add fil</w:t>
      </w:r>
      <w:r w:rsidR="00653271">
        <w:t>e” then a drop down menu will appear</w:t>
      </w:r>
      <w:r>
        <w:t>, there click “create new file”.</w:t>
      </w:r>
    </w:p>
    <w:p w:rsidR="00FB2D6F" w:rsidRDefault="00FB2D6F"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D8AB4C5" wp14:editId="0D45C50F">
                <wp:simplePos x="0" y="0"/>
                <wp:positionH relativeFrom="margin">
                  <wp:posOffset>3246120</wp:posOffset>
                </wp:positionH>
                <wp:positionV relativeFrom="paragraph">
                  <wp:posOffset>1162050</wp:posOffset>
                </wp:positionV>
                <wp:extent cx="83820" cy="601980"/>
                <wp:effectExtent l="19050" t="19050" r="30480" b="26670"/>
                <wp:wrapNone/>
                <wp:docPr id="21" name="Up Arrow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" cy="601980"/>
                        </a:xfrm>
                        <a:prstGeom prst="upArrow">
                          <a:avLst/>
                        </a:prstGeom>
                        <a:solidFill>
                          <a:srgbClr val="FF0000"/>
                        </a:solidFill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85D50D" id="Up Arrow 21" o:spid="_x0000_s1026" type="#_x0000_t68" style="position:absolute;margin-left:255.6pt;margin-top:91.5pt;width:6.6pt;height:47.4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" adj="1504" fillcolor="red" strokecolor="red" strokeweight="2pt">
                <w10:wrap anchorx="margin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2CC1F75" wp14:editId="7BDFA544">
                <wp:simplePos x="0" y="0"/>
                <wp:positionH relativeFrom="column">
                  <wp:posOffset>1920240</wp:posOffset>
                </wp:positionH>
                <wp:positionV relativeFrom="paragraph">
                  <wp:posOffset>880110</wp:posOffset>
                </wp:positionV>
                <wp:extent cx="1036320" cy="68580"/>
                <wp:effectExtent l="0" t="19050" r="30480" b="45720"/>
                <wp:wrapNone/>
                <wp:docPr id="20" name="Right Arrow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6320" cy="6858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D4DC8F" id="Right Arrow 20" o:spid="_x0000_s1026" type="#_x0000_t13" style="position:absolute;margin-left:151.2pt;margin-top:69.3pt;width:81.6pt;height:5.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" adj="20885" fillcolor="red" strokecolor="red" strokeweight="2pt"/>
            </w:pict>
          </mc:Fallback>
        </mc:AlternateContent>
      </w:r>
      <w:r>
        <w:rPr>
          <w:noProof/>
          <w:lang w:val="en-IN" w:eastAsia="en-IN"/>
        </w:rPr>
        <w:drawing>
          <wp:inline distT="0" distB="0" distL="0" distR="0">
            <wp:extent cx="5486400" cy="27749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2024-02-28 180250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D6F" w:rsidRPr="008B7E3C" w:rsidRDefault="008B7E3C">
      <w:pPr>
        <w:rPr>
          <w:b/>
          <w:u w:val="single"/>
        </w:rPr>
      </w:pPr>
      <w:r w:rsidRPr="008B7E3C">
        <w:rPr>
          <w:b/>
          <w:u w:val="single"/>
        </w:rPr>
        <w:t>Step-9:</w:t>
      </w:r>
    </w:p>
    <w:p w:rsidR="00FB2D6F" w:rsidRDefault="00FB2D6F">
      <w:r>
        <w:t>Enter your first folder name</w:t>
      </w:r>
      <w:r w:rsidR="00653271">
        <w:t xml:space="preserve"> </w:t>
      </w:r>
      <w:r>
        <w:t>(Assi</w:t>
      </w:r>
      <w:r w:rsidR="00653271">
        <w:t>gnment_1)</w:t>
      </w:r>
      <w:r w:rsidR="00D94F27">
        <w:t>, press “/</w:t>
      </w:r>
      <w:proofErr w:type="gramStart"/>
      <w:r w:rsidR="00D94F27">
        <w:t>”</w:t>
      </w:r>
      <w:r w:rsidR="00653271">
        <w:t xml:space="preserve"> </w:t>
      </w:r>
      <w:r w:rsidR="00D94F27">
        <w:t>,</w:t>
      </w:r>
      <w:proofErr w:type="gramEnd"/>
      <w:r w:rsidR="00D94F27">
        <w:t xml:space="preserve"> enter your document file name </w:t>
      </w:r>
      <w:r w:rsidR="00653271">
        <w:t xml:space="preserve">and click “commit </w:t>
      </w:r>
      <w:r>
        <w:t>changes”.</w:t>
      </w:r>
    </w:p>
    <w:p w:rsidR="00D94F27" w:rsidRDefault="00D6510C"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42EE613" wp14:editId="763D5964">
                <wp:simplePos x="0" y="0"/>
                <wp:positionH relativeFrom="margin">
                  <wp:posOffset>5029200</wp:posOffset>
                </wp:positionH>
                <wp:positionV relativeFrom="paragraph">
                  <wp:posOffset>906780</wp:posOffset>
                </wp:positionV>
                <wp:extent cx="83820" cy="601980"/>
                <wp:effectExtent l="19050" t="19050" r="30480" b="26670"/>
                <wp:wrapNone/>
                <wp:docPr id="24" name="Up Arrow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" cy="601980"/>
                        </a:xfrm>
                        <a:prstGeom prst="upArrow">
                          <a:avLst/>
                        </a:prstGeom>
                        <a:solidFill>
                          <a:srgbClr val="FF0000"/>
                        </a:solidFill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A416C5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Up Arrow 24" o:spid="_x0000_s1026" type="#_x0000_t68" style="position:absolute;margin-left:396pt;margin-top:71.4pt;width:6.6pt;height:47.4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" adj="1504" fillcolor="red" strokecolor="red" strokeweight="2pt">
                <w10:wrap anchorx="margin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20282C3" wp14:editId="755F4961">
                <wp:simplePos x="0" y="0"/>
                <wp:positionH relativeFrom="margin">
                  <wp:posOffset>1798320</wp:posOffset>
                </wp:positionH>
                <wp:positionV relativeFrom="paragraph">
                  <wp:posOffset>861060</wp:posOffset>
                </wp:positionV>
                <wp:extent cx="68580" cy="601980"/>
                <wp:effectExtent l="19050" t="19050" r="45720" b="26670"/>
                <wp:wrapNone/>
                <wp:docPr id="23" name="Up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" cy="601980"/>
                        </a:xfrm>
                        <a:prstGeom prst="upArrow">
                          <a:avLst/>
                        </a:prstGeom>
                        <a:solidFill>
                          <a:srgbClr val="FF0000"/>
                        </a:solidFill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598ABB" id="Up Arrow 23" o:spid="_x0000_s1026" type="#_x0000_t68" style="position:absolute;margin-left:141.6pt;margin-top:67.8pt;width:5.4pt;height:47.4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" adj="1230" fillcolor="red" strokecolor="red" strokeweight="2pt">
                <w10:wrap anchorx="margin"/>
              </v:shape>
            </w:pict>
          </mc:Fallback>
        </mc:AlternateContent>
      </w:r>
      <w:r w:rsidR="00D94F27">
        <w:rPr>
          <w:noProof/>
          <w:lang w:val="en-IN" w:eastAsia="en-IN"/>
        </w:rPr>
        <w:drawing>
          <wp:inline distT="0" distB="0" distL="0" distR="0">
            <wp:extent cx="5486400" cy="30861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2024-02-28 21132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D6F" w:rsidRDefault="00FB2D6F"/>
    <w:p w:rsidR="00FB2D6F" w:rsidRDefault="00653271">
      <w:r>
        <w:t>When you click “commit changes”, a</w:t>
      </w:r>
      <w:r w:rsidR="00FB2D6F">
        <w:t xml:space="preserve"> commit message appears</w:t>
      </w:r>
      <w:r w:rsidR="00A862D8">
        <w:t>, also a text box named “extended descript</w:t>
      </w:r>
      <w:r w:rsidR="00E965A7">
        <w:t>ion” appears where you can describe</w:t>
      </w:r>
      <w:r w:rsidR="00A862D8">
        <w:t xml:space="preserve"> your changes</w:t>
      </w:r>
      <w:r w:rsidR="00E965A7">
        <w:t xml:space="preserve"> in detail </w:t>
      </w:r>
      <w:r w:rsidR="00A862D8">
        <w:t>(which is again optional). Click “commit changes”.</w:t>
      </w:r>
    </w:p>
    <w:p w:rsidR="00D94F27" w:rsidRDefault="00D6510C"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58CFB58" wp14:editId="1C9337FC">
                <wp:simplePos x="0" y="0"/>
                <wp:positionH relativeFrom="margin">
                  <wp:posOffset>3215640</wp:posOffset>
                </wp:positionH>
                <wp:positionV relativeFrom="paragraph">
                  <wp:posOffset>2501900</wp:posOffset>
                </wp:positionV>
                <wp:extent cx="83820" cy="601980"/>
                <wp:effectExtent l="19050" t="19050" r="30480" b="26670"/>
                <wp:wrapNone/>
                <wp:docPr id="25" name="Up Arrow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" cy="601980"/>
                        </a:xfrm>
                        <a:prstGeom prst="upArrow">
                          <a:avLst/>
                        </a:prstGeom>
                        <a:solidFill>
                          <a:srgbClr val="FF0000"/>
                        </a:solidFill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A73C0B" id="Up Arrow 25" o:spid="_x0000_s1026" type="#_x0000_t68" style="position:absolute;margin-left:253.2pt;margin-top:197pt;width:6.6pt;height:47.4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" adj="1504" fillcolor="red" strokecolor="red" strokeweight="2pt">
                <w10:wrap anchorx="margin"/>
              </v:shape>
            </w:pict>
          </mc:Fallback>
        </mc:AlternateContent>
      </w:r>
      <w:r w:rsidR="00D94F27">
        <w:rPr>
          <w:noProof/>
          <w:lang w:val="en-IN" w:eastAsia="en-IN"/>
        </w:rPr>
        <w:drawing>
          <wp:inline distT="0" distB="0" distL="0" distR="0">
            <wp:extent cx="5486400" cy="3086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4-02-28 211426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F27" w:rsidRDefault="00D6510C"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8C87B35" wp14:editId="4E2B6F4D">
                <wp:simplePos x="0" y="0"/>
                <wp:positionH relativeFrom="column">
                  <wp:posOffset>167640</wp:posOffset>
                </wp:positionH>
                <wp:positionV relativeFrom="paragraph">
                  <wp:posOffset>1394460</wp:posOffset>
                </wp:positionV>
                <wp:extent cx="320040" cy="76200"/>
                <wp:effectExtent l="0" t="19050" r="41910" b="38100"/>
                <wp:wrapNone/>
                <wp:docPr id="26" name="Right Arrow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" cy="762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C5FA2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26" o:spid="_x0000_s1026" type="#_x0000_t13" style="position:absolute;margin-left:13.2pt;margin-top:109.8pt;width:25.2pt;height:6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" adj="19029" fillcolor="red" strokecolor="red" strokeweight="2pt"/>
            </w:pict>
          </mc:Fallback>
        </mc:AlternateContent>
      </w:r>
      <w:r w:rsidR="00D94F27">
        <w:rPr>
          <w:noProof/>
          <w:lang w:val="en-IN" w:eastAsia="en-IN"/>
        </w:rPr>
        <w:drawing>
          <wp:inline distT="0" distB="0" distL="0" distR="0" wp14:anchorId="0BDDF925" wp14:editId="5DABBC28">
            <wp:extent cx="5486400" cy="30861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2024-02-28 211140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2D8" w:rsidRDefault="00A862D8"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578A645" wp14:editId="408F7A56">
                <wp:simplePos x="0" y="0"/>
                <wp:positionH relativeFrom="margin">
                  <wp:posOffset>3322320</wp:posOffset>
                </wp:positionH>
                <wp:positionV relativeFrom="paragraph">
                  <wp:posOffset>2298065</wp:posOffset>
                </wp:positionV>
                <wp:extent cx="83820" cy="601980"/>
                <wp:effectExtent l="19050" t="19050" r="30480" b="26670"/>
                <wp:wrapNone/>
                <wp:docPr id="27" name="Up Arrow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" cy="601980"/>
                        </a:xfrm>
                        <a:prstGeom prst="upArrow">
                          <a:avLst/>
                        </a:prstGeom>
                        <a:solidFill>
                          <a:srgbClr val="FF0000"/>
                        </a:solidFill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C976FE" id="Up Arrow 27" o:spid="_x0000_s1026" type="#_x0000_t68" style="position:absolute;margin-left:261.6pt;margin-top:180.95pt;width:6.6pt;height:47.4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" adj="1504" fillcolor="red" strokecolor="red" strokeweight="2pt">
                <w10:wrap anchorx="margin"/>
              </v:shape>
            </w:pict>
          </mc:Fallback>
        </mc:AlternateContent>
      </w:r>
    </w:p>
    <w:p w:rsidR="00A862D8" w:rsidRDefault="00E965A7">
      <w:r>
        <w:t>And so</w:t>
      </w:r>
      <w:r w:rsidR="00A862D8">
        <w:t>, your fi</w:t>
      </w:r>
      <w:r>
        <w:t>rst folder named assignment_1 has been</w:t>
      </w:r>
      <w:r w:rsidR="00A862D8">
        <w:t xml:space="preserve"> created in you</w:t>
      </w:r>
      <w:r>
        <w:t>r repository. Follow the same</w:t>
      </w:r>
      <w:r w:rsidR="00A862D8">
        <w:t xml:space="preserve"> steps and create the second folder named assignment_2 in the same repository</w:t>
      </w:r>
      <w:r>
        <w:t xml:space="preserve"> </w:t>
      </w:r>
      <w:r w:rsidR="00A862D8">
        <w:t>(2201031830006).</w:t>
      </w:r>
    </w:p>
    <w:p w:rsidR="00A862D8" w:rsidRDefault="00A862D8"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E3F076A" wp14:editId="130C3032">
                <wp:simplePos x="0" y="0"/>
                <wp:positionH relativeFrom="margin">
                  <wp:posOffset>3947160</wp:posOffset>
                </wp:positionH>
                <wp:positionV relativeFrom="paragraph">
                  <wp:posOffset>1623060</wp:posOffset>
                </wp:positionV>
                <wp:extent cx="83820" cy="601980"/>
                <wp:effectExtent l="19050" t="19050" r="30480" b="26670"/>
                <wp:wrapNone/>
                <wp:docPr id="33" name="Up Arrow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" cy="601980"/>
                        </a:xfrm>
                        <a:prstGeom prst="upArrow">
                          <a:avLst/>
                        </a:prstGeom>
                        <a:solidFill>
                          <a:srgbClr val="FF0000"/>
                        </a:solidFill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B30F1A" id="Up Arrow 33" o:spid="_x0000_s1026" type="#_x0000_t68" style="position:absolute;margin-left:310.8pt;margin-top:127.8pt;width:6.6pt;height:47.4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" adj="1504" fillcolor="red" strokecolor="red" strokeweight="2pt">
                <w10:wrap anchorx="margin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87D7944" wp14:editId="20A1F74D">
                <wp:simplePos x="0" y="0"/>
                <wp:positionH relativeFrom="margin">
                  <wp:posOffset>426720</wp:posOffset>
                </wp:positionH>
                <wp:positionV relativeFrom="paragraph">
                  <wp:posOffset>548640</wp:posOffset>
                </wp:positionV>
                <wp:extent cx="60960" cy="601980"/>
                <wp:effectExtent l="19050" t="19050" r="34290" b="26670"/>
                <wp:wrapNone/>
                <wp:docPr id="32" name="Up Arrow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60960" cy="601980"/>
                        </a:xfrm>
                        <a:prstGeom prst="upArrow">
                          <a:avLst/>
                        </a:prstGeom>
                        <a:solidFill>
                          <a:srgbClr val="FF0000"/>
                        </a:solidFill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226C00" id="Up Arrow 32" o:spid="_x0000_s1026" type="#_x0000_t68" style="position:absolute;margin-left:33.6pt;margin-top:43.2pt;width:4.8pt;height:47.4pt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" adj="1094" fillcolor="red" strokecolor="red" strokeweight="2pt">
                <w10:wrap anchorx="margin"/>
              </v:shape>
            </w:pict>
          </mc:Fallback>
        </mc:AlternateContent>
      </w:r>
      <w:r>
        <w:rPr>
          <w:noProof/>
          <w:lang w:val="en-IN" w:eastAsia="en-IN"/>
        </w:rPr>
        <w:drawing>
          <wp:inline distT="0" distB="0" distL="0" distR="0" wp14:anchorId="00991766" wp14:editId="0C23500B">
            <wp:extent cx="2506980" cy="1905000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2024-02-28 180424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698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drawing>
          <wp:inline distT="0" distB="0" distL="0" distR="0" wp14:anchorId="3C451DCC" wp14:editId="429501B0">
            <wp:extent cx="2491740" cy="1903730"/>
            <wp:effectExtent l="0" t="0" r="381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2024-02-28 180457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3228" cy="192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2D8" w:rsidRDefault="00A862D8"/>
    <w:p w:rsidR="00A862D8" w:rsidRDefault="00E965A7">
      <w:r>
        <w:t>Now,</w:t>
      </w:r>
      <w:r w:rsidR="00A862D8">
        <w:t xml:space="preserve"> both the folders (Assignment_1,</w:t>
      </w:r>
      <w:r>
        <w:t xml:space="preserve"> </w:t>
      </w:r>
      <w:r w:rsidR="00A862D8">
        <w:t>Assignment_2) have been successfully created in your repository</w:t>
      </w:r>
      <w:r>
        <w:t xml:space="preserve"> </w:t>
      </w:r>
      <w:r w:rsidR="00A862D8">
        <w:t>(2201031830006).</w:t>
      </w:r>
    </w:p>
    <w:p w:rsidR="00A862D8" w:rsidRDefault="00A862D8">
      <w:r>
        <w:t>Finally your repositor</w:t>
      </w:r>
      <w:r w:rsidR="00E965A7">
        <w:t>y should look like the image shown below:-</w:t>
      </w:r>
    </w:p>
    <w:p w:rsidR="00D94F27" w:rsidRDefault="00D6510C"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136AB44" wp14:editId="69552BDD">
                <wp:simplePos x="0" y="0"/>
                <wp:positionH relativeFrom="column">
                  <wp:posOffset>175260</wp:posOffset>
                </wp:positionH>
                <wp:positionV relativeFrom="paragraph">
                  <wp:posOffset>1569720</wp:posOffset>
                </wp:positionV>
                <wp:extent cx="320040" cy="68580"/>
                <wp:effectExtent l="0" t="19050" r="41910" b="45720"/>
                <wp:wrapNone/>
                <wp:docPr id="14" name="Right Arrow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" cy="6858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FFF58F" id="Right Arrow 14" o:spid="_x0000_s1026" type="#_x0000_t13" style="position:absolute;margin-left:13.8pt;margin-top:123.6pt;width:25.2pt;height:5.4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" adj="19286" fillcolor="red" strokecolor="red" strokeweight="2pt"/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566EEC9" wp14:editId="08E39454">
                <wp:simplePos x="0" y="0"/>
                <wp:positionH relativeFrom="column">
                  <wp:posOffset>160020</wp:posOffset>
                </wp:positionH>
                <wp:positionV relativeFrom="paragraph">
                  <wp:posOffset>1375410</wp:posOffset>
                </wp:positionV>
                <wp:extent cx="320040" cy="76200"/>
                <wp:effectExtent l="0" t="19050" r="41910" b="38100"/>
                <wp:wrapNone/>
                <wp:docPr id="6" name="Right Arr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" cy="762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CB7AA4" id="Right Arrow 6" o:spid="_x0000_s1026" type="#_x0000_t13" style="position:absolute;margin-left:12.6pt;margin-top:108.3pt;width:25.2pt;height:6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" adj="19029" fillcolor="red" strokecolor="red" strokeweight="2pt"/>
            </w:pict>
          </mc:Fallback>
        </mc:AlternateContent>
      </w:r>
      <w:r w:rsidR="00F75A49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EE0A1BD" wp14:editId="0AA9CD05">
                <wp:simplePos x="0" y="0"/>
                <wp:positionH relativeFrom="column">
                  <wp:posOffset>182880</wp:posOffset>
                </wp:positionH>
                <wp:positionV relativeFrom="paragraph">
                  <wp:posOffset>2190750</wp:posOffset>
                </wp:positionV>
                <wp:extent cx="312420" cy="45719"/>
                <wp:effectExtent l="0" t="19050" r="30480" b="31115"/>
                <wp:wrapNone/>
                <wp:docPr id="5" name="Right Arrow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12420" cy="45719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8347DE" w:rsidRDefault="008347DE" w:rsidP="008347DE">
                            <w:pPr>
                              <w:jc w:val="center"/>
                            </w:pPr>
                            <w:proofErr w:type="gramStart"/>
                            <w:r>
                              <w:t>s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E0A1BD" id="Right Arrow 5" o:spid="_x0000_s1026" type="#_x0000_t13" style="position:absolute;margin-left:14.4pt;margin-top:172.5pt;width:24.6pt;height:3.6pt;flip: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" adj="20020" fillcolor="red" strokecolor="red" strokeweight="2pt">
                <v:textbox>
                  <w:txbxContent>
                    <w:p w:rsidR="008347DE" w:rsidRDefault="008347DE" w:rsidP="008347DE">
                      <w:pPr>
                        <w:jc w:val="center"/>
                      </w:pPr>
                      <w:proofErr w:type="gramStart"/>
                      <w:r>
                        <w:t>s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F75A49">
        <w:rPr>
          <w:noProof/>
          <w:lang w:val="en-IN" w:eastAsia="en-IN"/>
        </w:rPr>
        <w:drawing>
          <wp:inline distT="0" distB="0" distL="0" distR="0" wp14:anchorId="31F1CA2F" wp14:editId="23E64258">
            <wp:extent cx="5486400" cy="30861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 2024-02-28 212107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" w:name="_GoBack"/>
      <w:bookmarkEnd w:id="5"/>
    </w:p>
    <w:p w:rsidR="00A862D8" w:rsidRDefault="00A862D8"/>
    <w:p w:rsidR="00A862D8" w:rsidRDefault="00A862D8"/>
    <w:p w:rsidR="00A862D8" w:rsidRDefault="00A862D8">
      <w:r>
        <w:t xml:space="preserve">Here </w:t>
      </w:r>
    </w:p>
    <w:p w:rsidR="00A862D8" w:rsidRDefault="00A862D8">
      <w:r>
        <w:t>2201031830006 is the repository name.</w:t>
      </w:r>
    </w:p>
    <w:p w:rsidR="00A862D8" w:rsidRDefault="00E965A7">
      <w:r>
        <w:t>Assignment_1 and Assignment_2 are</w:t>
      </w:r>
      <w:r w:rsidR="00A862D8">
        <w:t xml:space="preserve"> the two folder in the repository.</w:t>
      </w:r>
    </w:p>
    <w:p w:rsidR="0089305C" w:rsidRDefault="0089305C"/>
    <w:p w:rsidR="0089305C" w:rsidRDefault="0089305C"/>
    <w:p w:rsidR="00225389" w:rsidRDefault="00225389"/>
    <w:p w:rsidR="00225389" w:rsidRDefault="00225389"/>
    <w:p w:rsidR="00225389" w:rsidRDefault="00225389"/>
    <w:p w:rsidR="00225389" w:rsidRDefault="00225389"/>
    <w:sectPr w:rsidR="00225389" w:rsidSect="003E6894">
      <w:footerReference w:type="default" r:id="rId22"/>
      <w:pgSz w:w="12240" w:h="15840"/>
      <w:pgMar w:top="1728" w:right="1800" w:bottom="1440" w:left="1800" w:header="510" w:footer="51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A319A" w:rsidRDefault="00DA319A" w:rsidP="00C6554A">
      <w:pPr>
        <w:spacing w:before="0" w:after="0" w:line="240" w:lineRule="auto"/>
      </w:pPr>
      <w:r>
        <w:separator/>
      </w:r>
    </w:p>
  </w:endnote>
  <w:endnote w:type="continuationSeparator" w:id="0">
    <w:p w:rsidR="00DA319A" w:rsidRDefault="00DA319A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163EE" w:rsidRDefault="003E6894">
    <w:pPr>
      <w:pStyle w:val="Footer"/>
    </w:pPr>
    <w:r>
      <w:rPr>
        <w:noProof/>
        <w:lang w:val="en-IN" w:eastAsia="en-IN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left</wp:align>
              </wp:positionH>
              <wp:positionV relativeFrom="bottomMargin">
                <wp:align>center</wp:align>
              </wp:positionV>
              <wp:extent cx="5943600" cy="274320"/>
              <wp:effectExtent l="0" t="0" r="0" b="0"/>
              <wp:wrapNone/>
              <wp:docPr id="155" name="Group 1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274320"/>
                        <a:chOff x="0" y="0"/>
                        <a:chExt cx="5943600" cy="274320"/>
                      </a:xfrm>
                    </wpg:grpSpPr>
                    <wps:wsp>
                      <wps:cNvPr id="156" name="Rectangle 156"/>
                      <wps:cNvSpPr/>
                      <wps:spPr>
                        <a:xfrm>
                          <a:off x="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7" name="Text Box 157"/>
                      <wps:cNvSpPr txBox="1"/>
                      <wps:spPr>
                        <a:xfrm>
                          <a:off x="228600" y="0"/>
                          <a:ext cx="5353050" cy="252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6894" w:rsidRDefault="00DA319A">
                            <w:pPr>
                              <w:pStyle w:val="Footer"/>
                              <w:rPr>
                                <w:caps w:val="0"/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  <w:sdt>
                              <w:sdtPr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Author"/>
                                <w:tag w:val=""/>
                                <w:id w:val="-959653791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3E6894"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  <w:lang w:val="en-IN"/>
                                  </w:rPr>
                                  <w:t>khusi</w:t>
                                </w:r>
                              </w:sdtContent>
                            </w:sdt>
                            <w:r w:rsidR="003E6894"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 | </w:t>
                            </w:r>
                            <w:sdt>
                              <w:sdtPr>
                                <w:rPr>
                                  <w:caps w:val="0"/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School"/>
                                <w:tag w:val="School"/>
                                <w:id w:val="1660265181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3E6894"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[School]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Group 155" o:spid="_x0000_s1027" style="position:absolute;left:0;text-align:left;margin-left:0;margin-top:0;width:468pt;height:21.6pt;z-index:251659264;mso-position-horizontal:left;mso-position-horizontal-relative:page;mso-position-vertical:center;mso-position-vertical-relative:bottom-margin-area" coordsize="59436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">
              <v:rect id="Rectangle 156" o:spid="_x0000_s1028" style="position:absolute;width:59436;height:27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C338IA&#10;AADcAAAADwAAAGRycy9kb3ducmV2LnhtbERPTWvCQBC9C/0PyxS8mU2Fxpq6SiktxmPSUvA2ZMck&#10;mJ0Nu1sT/323IHibx/uczW4yvbiQ851lBU9JCoK4trrjRsH31+fiBYQPyBp7y6TgSh5224fZBnNt&#10;Ry7pUoVGxBD2OSpoQxhyKX3dkkGf2IE4cifrDIYIXSO1wzGGm14u0zSTBjuODS0O9N5Sfa5+jYJ1&#10;tjy48md/HE/X8XhuVlisP1Cp+eP09goi0BTu4pu70HH+cwb/z8QL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oLffwgAAANwAAAAPAAAAAAAAAAAAAAAAAJgCAABkcnMvZG93&#10;bnJldi54bWxQSwUGAAAAAAQABAD1AAAAhwMAAAAA&#10;" fillcolor="white [3212]" stroked="f" strokeweight="2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57" o:spid="_x0000_s1029" type="#_x0000_t202" style="position:absolute;left:2286;width:53530;height:25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RxjN8IA&#10;AADcAAAADwAAAGRycy9kb3ducmV2LnhtbERP3WrCMBS+H/gO4Qi7m6mCm1SjiJuwK9mcD3Bojm21&#10;OalJ2mY+/TIY7O58fL9ntYmmET05X1tWMJ1kIIgLq2suFZy+9k8LED4ga2wsk4Jv8rBZjx5WmGs7&#10;8Cf1x1CKFMI+RwVVCG0upS8qMugntiVO3Nk6gyFBV0rtcEjhppGzLHuWBmtODRW2tKuouB47o+Cj&#10;10XoZsPr/ZDdYnd/O1xc7JR6HMftEkSgGP7Ff+53nebPX+D3mXSBX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HGM3wgAAANwAAAAPAAAAAAAAAAAAAAAAAJgCAABkcnMvZG93&#10;bnJldi54bWxQSwUGAAAAAAQABAD1AAAAhwMAAAAA&#10;" filled="f" stroked="f" strokeweight=".5pt">
                <v:textbox style="mso-fit-shape-to-text:t" inset="0,,0">
                  <w:txbxContent>
                    <w:p w:rsidR="003E6894" w:rsidRDefault="00727A74">
                      <w:pPr>
                        <w:pStyle w:val="Footer"/>
                        <w:rPr>
                          <w:caps w:val="0"/>
                          <w:color w:val="808080" w:themeColor="background1" w:themeShade="80"/>
                          <w:sz w:val="20"/>
                          <w:szCs w:val="20"/>
                        </w:rPr>
                      </w:pPr>
                      <w:sdt>
                        <w:sdtPr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  <w:alias w:val="Author"/>
                          <w:tag w:val=""/>
                          <w:id w:val="-959653791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EndPr/>
                        <w:sdtContent>
                          <w:r w:rsidR="003E6894">
                            <w:rPr>
                              <w:color w:val="808080" w:themeColor="background1" w:themeShade="80"/>
                              <w:sz w:val="20"/>
                              <w:szCs w:val="20"/>
                              <w:lang w:val="en-IN"/>
                            </w:rPr>
                            <w:t>khusi</w:t>
                          </w:r>
                        </w:sdtContent>
                      </w:sdt>
                      <w:r w:rsidR="003E6894"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> | </w:t>
                      </w:r>
                      <w:sdt>
                        <w:sdtPr>
                          <w:rPr>
                            <w:caps w:val="0"/>
                            <w:color w:val="808080" w:themeColor="background1" w:themeShade="80"/>
                            <w:sz w:val="20"/>
                            <w:szCs w:val="20"/>
                          </w:rPr>
                          <w:alias w:val="School"/>
                          <w:tag w:val="School"/>
                          <w:id w:val="1660265181"/>
                          <w:showingPlcHdr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EndPr/>
                        <w:sdtContent>
                          <w:r w:rsidR="003E6894">
                            <w:rPr>
                              <w:color w:val="808080" w:themeColor="background1" w:themeShade="80"/>
                              <w:sz w:val="20"/>
                              <w:szCs w:val="20"/>
                            </w:rPr>
                            <w:t>[School]</w:t>
                          </w:r>
                        </w:sdtContent>
                      </w:sdt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A319A" w:rsidRDefault="00DA319A" w:rsidP="00C6554A">
      <w:pPr>
        <w:spacing w:before="0" w:after="0" w:line="240" w:lineRule="auto"/>
      </w:pPr>
      <w:r>
        <w:separator/>
      </w:r>
    </w:p>
  </w:footnote>
  <w:footnote w:type="continuationSeparator" w:id="0">
    <w:p w:rsidR="00DA319A" w:rsidRDefault="00DA319A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2"/>
  </w:num>
  <w:num w:numId="6">
    <w:abstractNumId w:val="10"/>
  </w:num>
  <w:num w:numId="7">
    <w:abstractNumId w:val="11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1287"/>
    <w:rsid w:val="00031287"/>
    <w:rsid w:val="00225389"/>
    <w:rsid w:val="002554CD"/>
    <w:rsid w:val="00293B83"/>
    <w:rsid w:val="002B4294"/>
    <w:rsid w:val="00333D0D"/>
    <w:rsid w:val="003E6894"/>
    <w:rsid w:val="004C049F"/>
    <w:rsid w:val="005000E2"/>
    <w:rsid w:val="00587A18"/>
    <w:rsid w:val="005C7FB3"/>
    <w:rsid w:val="00653271"/>
    <w:rsid w:val="006A3CE7"/>
    <w:rsid w:val="00727A74"/>
    <w:rsid w:val="00826C7F"/>
    <w:rsid w:val="008347DE"/>
    <w:rsid w:val="0089305C"/>
    <w:rsid w:val="00897E65"/>
    <w:rsid w:val="008A71C5"/>
    <w:rsid w:val="008B7E3C"/>
    <w:rsid w:val="009105DF"/>
    <w:rsid w:val="00A862D8"/>
    <w:rsid w:val="00B010CF"/>
    <w:rsid w:val="00B503CE"/>
    <w:rsid w:val="00C06315"/>
    <w:rsid w:val="00C6554A"/>
    <w:rsid w:val="00CB3465"/>
    <w:rsid w:val="00D6510C"/>
    <w:rsid w:val="00D71A1E"/>
    <w:rsid w:val="00D94F27"/>
    <w:rsid w:val="00DA319A"/>
    <w:rsid w:val="00E5686F"/>
    <w:rsid w:val="00E965A7"/>
    <w:rsid w:val="00ED7C44"/>
    <w:rsid w:val="00F75A49"/>
    <w:rsid w:val="00FB2D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21D1D4F-2578-42FE-9302-CB757FF729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33D0D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styleId="NoSpacing">
    <w:name w:val="No Spacing"/>
    <w:link w:val="NoSpacingChar"/>
    <w:uiPriority w:val="1"/>
    <w:qFormat/>
    <w:rsid w:val="0089305C"/>
    <w:pPr>
      <w:spacing w:before="0" w:after="0" w:line="240" w:lineRule="auto"/>
    </w:pPr>
    <w:rPr>
      <w:rFonts w:eastAsiaTheme="minorEastAsia"/>
      <w:color w:val="auto"/>
    </w:rPr>
  </w:style>
  <w:style w:type="character" w:customStyle="1" w:styleId="NoSpacingChar">
    <w:name w:val="No Spacing Char"/>
    <w:basedOn w:val="DefaultParagraphFont"/>
    <w:link w:val="NoSpacing"/>
    <w:uiPriority w:val="1"/>
    <w:rsid w:val="0089305C"/>
    <w:rPr>
      <w:rFonts w:eastAsiaTheme="minorEastAsia"/>
      <w:color w:val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husi\AppData\Roaming\Microsoft\Templates\Student%20report%20with%20photo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90C101-0966-4B5A-A7D0-E4428C6E32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photo.dotx</Template>
  <TotalTime>45</TotalTime>
  <Pages>1</Pages>
  <Words>287</Words>
  <Characters>1636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khusi</dc:creator>
  <cp:keywords/>
  <dc:description/>
  <cp:lastModifiedBy>khusi</cp:lastModifiedBy>
  <cp:revision>24</cp:revision>
  <dcterms:created xsi:type="dcterms:W3CDTF">2024-02-28T14:51:00Z</dcterms:created>
  <dcterms:modified xsi:type="dcterms:W3CDTF">2024-02-28T15:55:00Z</dcterms:modified>
</cp:coreProperties>
</file>